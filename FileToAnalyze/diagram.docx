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A2C" w:rsidRDefault="0026683B">
      <w:r>
        <w:rPr>
          <w:noProof/>
          <w:lang w:val="en-US" w:eastAsia="en-US"/>
        </w:rPr>
        <w:drawing>
          <wp:inline distT="0" distB="0" distL="0" distR="0">
            <wp:extent cx="5486400" cy="3200400"/>
            <wp:effectExtent l="0" t="0" r="0" b="0"/>
            <wp:docPr id="1" name="Graphique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807770" w:rsidRDefault="00807770"/>
    <w:p w:rsidR="002802B8" w:rsidRDefault="00DC133B">
      <w:r>
        <w:t>NSL-KDD</w:t>
      </w:r>
    </w:p>
    <w:p w:rsidR="00DC133B" w:rsidRDefault="00DC133B"/>
    <w:p w:rsidR="00DC133B" w:rsidRDefault="00DC133B">
      <w:r>
        <w:rPr>
          <w:noProof/>
          <w:lang w:val="en-US" w:eastAsia="en-US"/>
        </w:rPr>
        <w:drawing>
          <wp:inline distT="0" distB="0" distL="0" distR="0" wp14:anchorId="5AAD0FFA" wp14:editId="3C4ABF64">
            <wp:extent cx="5486400" cy="3200400"/>
            <wp:effectExtent l="0" t="0" r="0" b="0"/>
            <wp:docPr id="10" name="Graphique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2802B8" w:rsidRDefault="002802B8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D045C3" w:rsidRDefault="00D045C3"/>
    <w:p w:rsidR="00F76E28" w:rsidRDefault="00F76E28"/>
    <w:p w:rsidR="00D045C3" w:rsidRDefault="00D045C3">
      <w:pPr>
        <w:rPr>
          <w:b/>
          <w:sz w:val="20"/>
          <w:szCs w:val="20"/>
        </w:rPr>
      </w:pPr>
    </w:p>
    <w:p w:rsidR="00F76E28" w:rsidRDefault="00B57146">
      <w:pPr>
        <w:rPr>
          <w:b/>
          <w:sz w:val="20"/>
          <w:szCs w:val="20"/>
        </w:rPr>
      </w:pP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42D2A8" wp14:editId="789842C8">
                <wp:simplePos x="0" y="0"/>
                <wp:positionH relativeFrom="column">
                  <wp:posOffset>976630</wp:posOffset>
                </wp:positionH>
                <wp:positionV relativeFrom="paragraph">
                  <wp:posOffset>87629</wp:posOffset>
                </wp:positionV>
                <wp:extent cx="4324350" cy="103822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038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2">
                              <a:lumMod val="9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5AABE" id="Rectangle 29" o:spid="_x0000_s1026" style="position:absolute;margin-left:76.9pt;margin-top:6.9pt;width:340.5pt;height:8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" filled="f" strokecolor="#ddd8c2 [2894]" strokeweight=".25pt">
                <v:stroke dashstyle="3 1"/>
              </v:rect>
            </w:pict>
          </mc:Fallback>
        </mc:AlternateContent>
      </w: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F19002" wp14:editId="042E5FB7">
                <wp:simplePos x="0" y="0"/>
                <wp:positionH relativeFrom="column">
                  <wp:posOffset>1024255</wp:posOffset>
                </wp:positionH>
                <wp:positionV relativeFrom="paragraph">
                  <wp:posOffset>97155</wp:posOffset>
                </wp:positionV>
                <wp:extent cx="1371600" cy="238125"/>
                <wp:effectExtent l="0" t="0" r="19050" b="2857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3124E" w:rsidRPr="00920363" w:rsidRDefault="00A3124E" w:rsidP="00A3124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Préparation des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19002"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26" type="#_x0000_t202" style="position:absolute;margin-left:80.65pt;margin-top:7.65pt;width:108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" fillcolor="white [3201]" strokecolor="white [3212]" strokeweight=".5pt">
                <v:textbox>
                  <w:txbxContent>
                    <w:p w:rsidR="00A3124E" w:rsidRPr="00920363" w:rsidRDefault="00A3124E" w:rsidP="00A3124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Préparation des Data</w:t>
                      </w:r>
                    </w:p>
                  </w:txbxContent>
                </v:textbox>
              </v:shape>
            </w:pict>
          </mc:Fallback>
        </mc:AlternateContent>
      </w:r>
      <w:r w:rsidR="00384687"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EF5934" wp14:editId="0D3DDCF6">
                <wp:simplePos x="0" y="0"/>
                <wp:positionH relativeFrom="margin">
                  <wp:align>left</wp:align>
                </wp:positionH>
                <wp:positionV relativeFrom="paragraph">
                  <wp:posOffset>11431</wp:posOffset>
                </wp:positionV>
                <wp:extent cx="6305550" cy="2609850"/>
                <wp:effectExtent l="19050" t="19050" r="19050" b="1905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txbx>
                        <w:txbxContent>
                          <w:p w:rsidR="00F76E28" w:rsidRDefault="00F76E28" w:rsidP="00F76E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F5934" id="Zone de texte 2" o:spid="_x0000_s1027" type="#_x0000_t202" style="position:absolute;margin-left:0;margin-top:.9pt;width:496.5pt;height:205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" fillcolor="white [3201]" strokecolor="black [3213]" strokeweight="2.25pt">
                <v:stroke dashstyle="longDashDot"/>
                <v:textbox>
                  <w:txbxContent>
                    <w:p w:rsidR="00F76E28" w:rsidRDefault="00F76E28" w:rsidP="00F76E28"/>
                  </w:txbxContent>
                </v:textbox>
                <w10:wrap anchorx="margin"/>
              </v:shape>
            </w:pict>
          </mc:Fallback>
        </mc:AlternateContent>
      </w:r>
      <w:r w:rsidR="00F76E28"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D71F0D" wp14:editId="74CF2031">
                <wp:simplePos x="0" y="0"/>
                <wp:positionH relativeFrom="column">
                  <wp:posOffset>86360</wp:posOffset>
                </wp:positionH>
                <wp:positionV relativeFrom="paragraph">
                  <wp:posOffset>94615</wp:posOffset>
                </wp:positionV>
                <wp:extent cx="971550" cy="238125"/>
                <wp:effectExtent l="0" t="0" r="19050" b="2857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76E28" w:rsidRPr="00920363" w:rsidRDefault="00F76E28" w:rsidP="00F76E2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920363">
                              <w:rPr>
                                <w:b/>
                                <w:sz w:val="20"/>
                                <w:szCs w:val="20"/>
                              </w:rPr>
                              <w:t>Training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71F0D" id="Zone de texte 4" o:spid="_x0000_s1028" type="#_x0000_t202" style="position:absolute;margin-left:6.8pt;margin-top:7.45pt;width:76.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" fillcolor="white [3201]" strokecolor="white [3212]" strokeweight=".5pt">
                <v:textbox>
                  <w:txbxContent>
                    <w:p w:rsidR="00F76E28" w:rsidRPr="00920363" w:rsidRDefault="00F76E28" w:rsidP="00F76E2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920363">
                        <w:rPr>
                          <w:b/>
                          <w:sz w:val="20"/>
                          <w:szCs w:val="20"/>
                        </w:rPr>
                        <w:t>Training Data</w:t>
                      </w:r>
                    </w:p>
                  </w:txbxContent>
                </v:textbox>
              </v:shape>
            </w:pict>
          </mc:Fallback>
        </mc:AlternateContent>
      </w:r>
    </w:p>
    <w:p w:rsidR="00F76E28" w:rsidRDefault="00F76E28">
      <w:pPr>
        <w:rPr>
          <w:b/>
          <w:sz w:val="20"/>
          <w:szCs w:val="20"/>
        </w:rPr>
      </w:pPr>
    </w:p>
    <w:p w:rsidR="00F76E28" w:rsidRDefault="00B57146">
      <w:pPr>
        <w:rPr>
          <w:b/>
          <w:sz w:val="20"/>
          <w:szCs w:val="20"/>
        </w:rPr>
      </w:pP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64E8A9" wp14:editId="523E966D">
                <wp:simplePos x="0" y="0"/>
                <wp:positionH relativeFrom="column">
                  <wp:posOffset>1129030</wp:posOffset>
                </wp:positionH>
                <wp:positionV relativeFrom="paragraph">
                  <wp:posOffset>62230</wp:posOffset>
                </wp:positionV>
                <wp:extent cx="4076700" cy="7048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49B56" id="Rectangle 5" o:spid="_x0000_s1026" style="position:absolute;margin-left:88.9pt;margin-top:4.9pt;width:321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" fillcolor="white [3212]" strokecolor="black [3213]" strokeweight="2pt"/>
            </w:pict>
          </mc:Fallback>
        </mc:AlternateContent>
      </w:r>
      <w:r w:rsidR="00CF3F0E"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D4A16A" wp14:editId="18412E43">
                <wp:simplePos x="0" y="0"/>
                <wp:positionH relativeFrom="margin">
                  <wp:posOffset>1224280</wp:posOffset>
                </wp:positionH>
                <wp:positionV relativeFrom="paragraph">
                  <wp:posOffset>233680</wp:posOffset>
                </wp:positionV>
                <wp:extent cx="1076325" cy="400050"/>
                <wp:effectExtent l="0" t="0" r="28575" b="19050"/>
                <wp:wrapSquare wrapText="bothSides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8B9" w:rsidRPr="005D58B9" w:rsidRDefault="005D58B9" w:rsidP="005D58B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Sélection</w:t>
                            </w: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des caractéris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ti</w:t>
                            </w: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>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4A16A" id="Rectangle 16" o:spid="_x0000_s1029" style="position:absolute;margin-left:96.4pt;margin-top:18.4pt;width:84.7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" fillcolor="white [3201]" strokecolor="black [3200]" strokeweight="2pt">
                <v:textbox>
                  <w:txbxContent>
                    <w:p w:rsidR="005D58B9" w:rsidRPr="005D58B9" w:rsidRDefault="005D58B9" w:rsidP="005D58B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Sélection</w:t>
                      </w:r>
                      <w:r w:rsidRPr="005D58B9">
                        <w:rPr>
                          <w:b/>
                          <w:sz w:val="20"/>
                          <w:szCs w:val="20"/>
                        </w:rPr>
                        <w:t xml:space="preserve"> des caractéris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ti</w:t>
                      </w:r>
                      <w:r w:rsidRPr="005D58B9">
                        <w:rPr>
                          <w:b/>
                          <w:sz w:val="20"/>
                          <w:szCs w:val="20"/>
                        </w:rPr>
                        <w:t>ques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BD4635"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2476500</wp:posOffset>
                </wp:positionH>
                <wp:positionV relativeFrom="paragraph">
                  <wp:posOffset>224155</wp:posOffset>
                </wp:positionV>
                <wp:extent cx="1285875" cy="400050"/>
                <wp:effectExtent l="0" t="0" r="28575" b="19050"/>
                <wp:wrapSquare wrapText="bothSides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6E28" w:rsidRPr="005D58B9" w:rsidRDefault="00F76E28" w:rsidP="00F76E2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>T</w:t>
                            </w:r>
                            <w:r w:rsidR="005D58B9" w:rsidRPr="005D58B9">
                              <w:rPr>
                                <w:b/>
                                <w:sz w:val="20"/>
                                <w:szCs w:val="20"/>
                              </w:rPr>
                              <w:t>ransformation des caractéris</w:t>
                            </w:r>
                            <w:r w:rsidR="005D58B9">
                              <w:rPr>
                                <w:b/>
                                <w:sz w:val="20"/>
                                <w:szCs w:val="20"/>
                              </w:rPr>
                              <w:t>ti</w:t>
                            </w:r>
                            <w:r w:rsidR="005D58B9" w:rsidRPr="005D58B9">
                              <w:rPr>
                                <w:b/>
                                <w:sz w:val="20"/>
                                <w:szCs w:val="20"/>
                              </w:rPr>
                              <w:t>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0" style="position:absolute;margin-left:195pt;margin-top:17.65pt;width:101.25pt;height:31.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" fillcolor="white [3201]" strokecolor="black [3200]" strokeweight="2pt">
                <v:textbox>
                  <w:txbxContent>
                    <w:p w:rsidR="00F76E28" w:rsidRPr="005D58B9" w:rsidRDefault="00F76E28" w:rsidP="00F76E2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D58B9">
                        <w:rPr>
                          <w:b/>
                          <w:sz w:val="20"/>
                          <w:szCs w:val="20"/>
                        </w:rPr>
                        <w:t>T</w:t>
                      </w:r>
                      <w:r w:rsidR="005D58B9" w:rsidRPr="005D58B9">
                        <w:rPr>
                          <w:b/>
                          <w:sz w:val="20"/>
                          <w:szCs w:val="20"/>
                        </w:rPr>
                        <w:t>ransformation des caractéris</w:t>
                      </w:r>
                      <w:r w:rsidR="005D58B9">
                        <w:rPr>
                          <w:b/>
                          <w:sz w:val="20"/>
                          <w:szCs w:val="20"/>
                        </w:rPr>
                        <w:t>ti</w:t>
                      </w:r>
                      <w:r w:rsidR="005D58B9" w:rsidRPr="005D58B9">
                        <w:rPr>
                          <w:b/>
                          <w:sz w:val="20"/>
                          <w:szCs w:val="20"/>
                        </w:rPr>
                        <w:t>ques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CF3F0E"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D4A16A" wp14:editId="18412E43">
                <wp:simplePos x="0" y="0"/>
                <wp:positionH relativeFrom="margin">
                  <wp:posOffset>3919855</wp:posOffset>
                </wp:positionH>
                <wp:positionV relativeFrom="paragraph">
                  <wp:posOffset>224155</wp:posOffset>
                </wp:positionV>
                <wp:extent cx="1200150" cy="400050"/>
                <wp:effectExtent l="0" t="0" r="19050" b="19050"/>
                <wp:wrapSquare wrapText="bothSides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8B9" w:rsidRPr="005D58B9" w:rsidRDefault="00B13DCA" w:rsidP="005D58B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Normalisation</w:t>
                            </w:r>
                            <w:r w:rsidR="005D58B9" w:rsidRPr="005D58B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des caractéris</w:t>
                            </w:r>
                            <w:r w:rsidR="005D58B9">
                              <w:rPr>
                                <w:b/>
                                <w:sz w:val="20"/>
                                <w:szCs w:val="20"/>
                              </w:rPr>
                              <w:t>ti</w:t>
                            </w:r>
                            <w:r w:rsidR="005D58B9" w:rsidRPr="005D58B9">
                              <w:rPr>
                                <w:b/>
                                <w:sz w:val="20"/>
                                <w:szCs w:val="20"/>
                              </w:rPr>
                              <w:t>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4A16A" id="Rectangle 15" o:spid="_x0000_s1031" style="position:absolute;margin-left:308.65pt;margin-top:17.65pt;width:94.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" fillcolor="white [3201]" strokecolor="black [3200]" strokeweight="2pt">
                <v:textbox>
                  <w:txbxContent>
                    <w:p w:rsidR="005D58B9" w:rsidRPr="005D58B9" w:rsidRDefault="00B13DCA" w:rsidP="005D58B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Normalisation</w:t>
                      </w:r>
                      <w:r w:rsidR="005D58B9" w:rsidRPr="005D58B9">
                        <w:rPr>
                          <w:b/>
                          <w:sz w:val="20"/>
                          <w:szCs w:val="20"/>
                        </w:rPr>
                        <w:t xml:space="preserve"> des caractéris</w:t>
                      </w:r>
                      <w:r w:rsidR="005D58B9">
                        <w:rPr>
                          <w:b/>
                          <w:sz w:val="20"/>
                          <w:szCs w:val="20"/>
                        </w:rPr>
                        <w:t>ti</w:t>
                      </w:r>
                      <w:r w:rsidR="005D58B9" w:rsidRPr="005D58B9">
                        <w:rPr>
                          <w:b/>
                          <w:sz w:val="20"/>
                          <w:szCs w:val="20"/>
                        </w:rPr>
                        <w:t>ques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F76E28" w:rsidRDefault="004D1EA8">
      <w:pPr>
        <w:rPr>
          <w:b/>
          <w:sz w:val="20"/>
          <w:szCs w:val="20"/>
        </w:rPr>
      </w:pP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C2D9B0" wp14:editId="2A25E664">
                <wp:simplePos x="0" y="0"/>
                <wp:positionH relativeFrom="column">
                  <wp:posOffset>214630</wp:posOffset>
                </wp:positionH>
                <wp:positionV relativeFrom="paragraph">
                  <wp:posOffset>11430</wp:posOffset>
                </wp:positionV>
                <wp:extent cx="581025" cy="514350"/>
                <wp:effectExtent l="0" t="0" r="28575" b="19050"/>
                <wp:wrapNone/>
                <wp:docPr id="3" name="Cylindr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prstGeom prst="ca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9F197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re 3" o:spid="_x0000_s1026" type="#_x0000_t22" style="position:absolute;margin-left:16.9pt;margin-top:.9pt;width:45.75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" fillcolor="white [3212]" strokecolor="black [3213]" strokeweight="2pt"/>
            </w:pict>
          </mc:Fallback>
        </mc:AlternateContent>
      </w:r>
    </w:p>
    <w:p w:rsidR="00F76E28" w:rsidRDefault="00BD4635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122555</wp:posOffset>
                </wp:positionV>
                <wp:extent cx="161925" cy="9525"/>
                <wp:effectExtent l="0" t="57150" r="47625" b="85725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9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DE6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8" o:spid="_x0000_s1026" type="#_x0000_t32" style="position:absolute;margin-left:297.4pt;margin-top:9.65pt;width:12.75pt;height: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" strokecolor="black [3213]" strokeweight="2pt">
                <v:stroke endarrow="block"/>
              </v:shape>
            </w:pict>
          </mc:Fallback>
        </mc:AlternateContent>
      </w: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132080</wp:posOffset>
                </wp:positionV>
                <wp:extent cx="180975" cy="0"/>
                <wp:effectExtent l="0" t="76200" r="9525" b="9525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335D5" id="Connecteur droit avec flèche 56" o:spid="_x0000_s1026" type="#_x0000_t32" style="position:absolute;margin-left:181.9pt;margin-top:10.4pt;width:14.2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" strokecolor="black [3213]" strokeweight="2pt">
                <v:stroke endarrow="block"/>
              </v:shape>
            </w:pict>
          </mc:Fallback>
        </mc:AlternateContent>
      </w:r>
      <w:r w:rsidR="00F06FB7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132080</wp:posOffset>
                </wp:positionV>
                <wp:extent cx="352425" cy="0"/>
                <wp:effectExtent l="0" t="76200" r="9525" b="9525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36E43" id="Connecteur droit avec flèche 55" o:spid="_x0000_s1026" type="#_x0000_t32" style="position:absolute;margin-left:62.65pt;margin-top:10.4pt;width:27.7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" strokecolor="black [3213]" strokeweight="2pt">
                <v:stroke endarrow="block"/>
              </v:shape>
            </w:pict>
          </mc:Fallback>
        </mc:AlternateContent>
      </w:r>
    </w:p>
    <w:p w:rsidR="00F76E28" w:rsidRDefault="00F76E28">
      <w:pPr>
        <w:rPr>
          <w:b/>
          <w:sz w:val="20"/>
          <w:szCs w:val="20"/>
        </w:rPr>
      </w:pPr>
    </w:p>
    <w:p w:rsidR="00F76E28" w:rsidRDefault="00F76E28">
      <w:pPr>
        <w:rPr>
          <w:b/>
          <w:sz w:val="20"/>
          <w:szCs w:val="20"/>
        </w:rPr>
      </w:pPr>
    </w:p>
    <w:p w:rsidR="00F76E28" w:rsidRDefault="00BD4635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54E3F5" wp14:editId="6BBA1507">
                <wp:simplePos x="0" y="0"/>
                <wp:positionH relativeFrom="column">
                  <wp:posOffset>4786630</wp:posOffset>
                </wp:positionH>
                <wp:positionV relativeFrom="paragraph">
                  <wp:posOffset>46355</wp:posOffset>
                </wp:positionV>
                <wp:extent cx="9525" cy="800100"/>
                <wp:effectExtent l="76200" t="0" r="66675" b="5715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8A0E0" id="Connecteur droit avec flèche 60" o:spid="_x0000_s1026" type="#_x0000_t32" style="position:absolute;margin-left:376.9pt;margin-top:3.65pt;width:.75pt;height:63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" strokecolor="black [3213]" strokeweight="2pt">
                <v:stroke endarrow="block"/>
              </v:shape>
            </w:pict>
          </mc:Fallback>
        </mc:AlternateContent>
      </w: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2576830</wp:posOffset>
                </wp:positionH>
                <wp:positionV relativeFrom="paragraph">
                  <wp:posOffset>46355</wp:posOffset>
                </wp:positionV>
                <wp:extent cx="9525" cy="800100"/>
                <wp:effectExtent l="76200" t="0" r="66675" b="5715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18F76" id="Connecteur droit avec flèche 59" o:spid="_x0000_s1026" type="#_x0000_t32" style="position:absolute;margin-left:202.9pt;margin-top:3.65pt;width:.75pt;height:63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" strokecolor="black [3213]" strokeweight="2pt">
                <v:stroke endarrow="block"/>
              </v:shape>
            </w:pict>
          </mc:Fallback>
        </mc:AlternateContent>
      </w:r>
    </w:p>
    <w:p w:rsidR="00F76E28" w:rsidRDefault="00F76E28">
      <w:pPr>
        <w:rPr>
          <w:b/>
          <w:sz w:val="20"/>
          <w:szCs w:val="20"/>
        </w:rPr>
      </w:pPr>
    </w:p>
    <w:p w:rsidR="00F76E28" w:rsidRDefault="00F76E28">
      <w:pPr>
        <w:rPr>
          <w:b/>
          <w:sz w:val="20"/>
          <w:szCs w:val="20"/>
        </w:rPr>
      </w:pPr>
    </w:p>
    <w:p w:rsidR="00F76E28" w:rsidRDefault="001F5FCB">
      <w:pPr>
        <w:rPr>
          <w:b/>
          <w:sz w:val="20"/>
          <w:szCs w:val="20"/>
        </w:rPr>
      </w:pP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3DB3F0" wp14:editId="762CD89F">
                <wp:simplePos x="0" y="0"/>
                <wp:positionH relativeFrom="column">
                  <wp:posOffset>1204595</wp:posOffset>
                </wp:positionH>
                <wp:positionV relativeFrom="paragraph">
                  <wp:posOffset>55880</wp:posOffset>
                </wp:positionV>
                <wp:extent cx="1495425" cy="23812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5FCB" w:rsidRPr="00920363" w:rsidRDefault="001F5FCB" w:rsidP="001F5FC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Données non étiquetées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DB3F0" id="Zone de texte 80" o:spid="_x0000_s1032" type="#_x0000_t202" style="position:absolute;margin-left:94.85pt;margin-top:4.4pt;width:117.75pt;height:18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" filled="f" stroked="f" strokeweight=".5pt">
                <v:textbox>
                  <w:txbxContent>
                    <w:p w:rsidR="001F5FCB" w:rsidRPr="00920363" w:rsidRDefault="001F5FCB" w:rsidP="001F5FC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Données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non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étiquetées</w:t>
                      </w:r>
                    </w:p>
                  </w:txbxContent>
                </v:textbox>
              </v:shape>
            </w:pict>
          </mc:Fallback>
        </mc:AlternateContent>
      </w: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2B067F" wp14:editId="15A4EE7C">
                <wp:simplePos x="0" y="0"/>
                <wp:positionH relativeFrom="column">
                  <wp:posOffset>4777106</wp:posOffset>
                </wp:positionH>
                <wp:positionV relativeFrom="paragraph">
                  <wp:posOffset>36830</wp:posOffset>
                </wp:positionV>
                <wp:extent cx="1295400" cy="238125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5FCB" w:rsidRPr="00920363" w:rsidRDefault="001F5FCB" w:rsidP="001F5FC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Données étiquetées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B067F" id="Zone de texte 79" o:spid="_x0000_s1033" type="#_x0000_t202" style="position:absolute;margin-left:376.15pt;margin-top:2.9pt;width:102pt;height:18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" filled="f" stroked="f" strokeweight=".5pt">
                <v:textbox>
                  <w:txbxContent>
                    <w:p w:rsidR="001F5FCB" w:rsidRPr="00920363" w:rsidRDefault="001F5FCB" w:rsidP="001F5FC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Données étiquetées</w:t>
                      </w:r>
                    </w:p>
                  </w:txbxContent>
                </v:textbox>
              </v:shape>
            </w:pict>
          </mc:Fallback>
        </mc:AlternateContent>
      </w:r>
    </w:p>
    <w:p w:rsidR="00F76E28" w:rsidRDefault="001F5FCB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1462405</wp:posOffset>
                </wp:positionH>
                <wp:positionV relativeFrom="paragraph">
                  <wp:posOffset>52705</wp:posOffset>
                </wp:positionV>
                <wp:extent cx="4810125" cy="800100"/>
                <wp:effectExtent l="0" t="0" r="28575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8001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3175"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1370F" id="Ellipse 22" o:spid="_x0000_s1026" style="position:absolute;margin-left:115.15pt;margin-top:4.15pt;width:378.75pt;height:6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" fillcolor="#fbd4b4 [1305]" strokecolor="black [3200]" strokeweight=".25pt">
                <v:stroke dashstyle="3 1"/>
              </v:oval>
            </w:pict>
          </mc:Fallback>
        </mc:AlternateContent>
      </w:r>
    </w:p>
    <w:p w:rsidR="00F76E28" w:rsidRDefault="00B97998">
      <w:pPr>
        <w:rPr>
          <w:b/>
          <w:sz w:val="20"/>
          <w:szCs w:val="20"/>
        </w:rPr>
      </w:pP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813B01" wp14:editId="2CC17DF7">
                <wp:simplePos x="0" y="0"/>
                <wp:positionH relativeFrom="margin">
                  <wp:posOffset>4321175</wp:posOffset>
                </wp:positionH>
                <wp:positionV relativeFrom="paragraph">
                  <wp:posOffset>144780</wp:posOffset>
                </wp:positionV>
                <wp:extent cx="1590675" cy="257175"/>
                <wp:effectExtent l="0" t="0" r="28575" b="28575"/>
                <wp:wrapSquare wrapText="bothSides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7998" w:rsidRPr="005D58B9" w:rsidRDefault="00B97998" w:rsidP="00B9799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Deep Learning Supervisé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13B01" id="Rectangle 19" o:spid="_x0000_s1034" style="position:absolute;margin-left:340.25pt;margin-top:11.4pt;width:125.2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" fillcolor="white [3201]" strokecolor="black [3200]" strokeweight="2pt">
                <v:textbox>
                  <w:txbxContent>
                    <w:p w:rsidR="00B97998" w:rsidRPr="005D58B9" w:rsidRDefault="00B97998" w:rsidP="00B9799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Deep Learning Supervisé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14D5F6" wp14:editId="5F613C2C">
                <wp:simplePos x="0" y="0"/>
                <wp:positionH relativeFrom="margin">
                  <wp:posOffset>1814830</wp:posOffset>
                </wp:positionH>
                <wp:positionV relativeFrom="paragraph">
                  <wp:posOffset>144780</wp:posOffset>
                </wp:positionV>
                <wp:extent cx="1819275" cy="257175"/>
                <wp:effectExtent l="0" t="0" r="28575" b="28575"/>
                <wp:wrapSquare wrapText="bothSides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7998" w:rsidRPr="005D58B9" w:rsidRDefault="00B97998" w:rsidP="00B9799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Deep Learning non Supervisé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4D5F6" id="Rectangle 18" o:spid="_x0000_s1035" style="position:absolute;margin-left:142.9pt;margin-top:11.4pt;width:143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" fillcolor="white [3201]" strokecolor="black [3200]" strokeweight="2pt">
                <v:textbox>
                  <w:txbxContent>
                    <w:p w:rsidR="00B97998" w:rsidRPr="005D58B9" w:rsidRDefault="00B97998" w:rsidP="00B9799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Deep Learning non Supervisé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F76E28" w:rsidRDefault="00823B29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3634105</wp:posOffset>
                </wp:positionH>
                <wp:positionV relativeFrom="paragraph">
                  <wp:posOffset>141605</wp:posOffset>
                </wp:positionV>
                <wp:extent cx="704850" cy="0"/>
                <wp:effectExtent l="0" t="76200" r="19050" b="95250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A9DD8" id="Connecteur droit avec flèche 65" o:spid="_x0000_s1026" type="#_x0000_t32" style="position:absolute;margin-left:286.15pt;margin-top:11.15pt;width:55.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" strokecolor="black [3213]" strokeweight="2pt">
                <v:stroke endarrow="block"/>
              </v:shape>
            </w:pict>
          </mc:Fallback>
        </mc:AlternateContent>
      </w:r>
    </w:p>
    <w:p w:rsidR="00F76E28" w:rsidRDefault="00B97998">
      <w:pPr>
        <w:rPr>
          <w:b/>
          <w:sz w:val="20"/>
          <w:szCs w:val="20"/>
        </w:rPr>
      </w:pPr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06C697" wp14:editId="36FD9880">
                <wp:simplePos x="0" y="0"/>
                <wp:positionH relativeFrom="column">
                  <wp:posOffset>3195320</wp:posOffset>
                </wp:positionH>
                <wp:positionV relativeFrom="paragraph">
                  <wp:posOffset>138430</wp:posOffset>
                </wp:positionV>
                <wp:extent cx="1704975" cy="23812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7998" w:rsidRPr="00920363" w:rsidRDefault="00B97998" w:rsidP="00B9799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Algorithme d’apprentissage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C697" id="Zone de texte 27" o:spid="_x0000_s1036" type="#_x0000_t202" style="position:absolute;margin-left:251.6pt;margin-top:10.9pt;width:134.2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" filled="f" stroked="f" strokeweight=".5pt">
                <v:textbox>
                  <w:txbxContent>
                    <w:p w:rsidR="00B97998" w:rsidRPr="00920363" w:rsidRDefault="00B97998" w:rsidP="00B9799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Algorithme d’apprentissage</w:t>
                      </w:r>
                    </w:p>
                  </w:txbxContent>
                </v:textbox>
              </v:shape>
            </w:pict>
          </mc:Fallback>
        </mc:AlternateContent>
      </w:r>
    </w:p>
    <w:p w:rsidR="00F76E28" w:rsidRDefault="008251EF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5615305</wp:posOffset>
                </wp:positionH>
                <wp:positionV relativeFrom="paragraph">
                  <wp:posOffset>144145</wp:posOffset>
                </wp:positionV>
                <wp:extent cx="0" cy="1704975"/>
                <wp:effectExtent l="95250" t="0" r="57150" b="47625"/>
                <wp:wrapNone/>
                <wp:docPr id="84" name="Connecteur droit avec flèch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4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04E61" id="Connecteur droit avec flèche 84" o:spid="_x0000_s1026" type="#_x0000_t32" style="position:absolute;margin-left:442.15pt;margin-top:11.35pt;width:0;height:13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" strokecolor="black [3213]" strokeweight="2.25pt">
                <v:stroke endarrow="block"/>
              </v:shape>
            </w:pict>
          </mc:Fallback>
        </mc:AlternateContent>
      </w:r>
    </w:p>
    <w:p w:rsidR="00F76E28" w:rsidRDefault="00F76E28">
      <w:pPr>
        <w:rPr>
          <w:b/>
          <w:sz w:val="20"/>
          <w:szCs w:val="20"/>
        </w:rPr>
      </w:pPr>
    </w:p>
    <w:p w:rsidR="00F76E28" w:rsidRDefault="00F76E28">
      <w:pPr>
        <w:rPr>
          <w:b/>
          <w:sz w:val="20"/>
          <w:szCs w:val="20"/>
        </w:rPr>
      </w:pPr>
    </w:p>
    <w:p w:rsidR="00F76E28" w:rsidRDefault="00F76E28">
      <w:pPr>
        <w:rPr>
          <w:b/>
          <w:sz w:val="20"/>
          <w:szCs w:val="20"/>
        </w:rPr>
      </w:pPr>
    </w:p>
    <w:p w:rsidR="00F76E28" w:rsidRDefault="00F76E28">
      <w:pPr>
        <w:rPr>
          <w:b/>
          <w:sz w:val="20"/>
          <w:szCs w:val="20"/>
        </w:rPr>
      </w:pPr>
    </w:p>
    <w:p w:rsidR="00B57146" w:rsidRDefault="00DA6BDF">
      <w:pPr>
        <w:rPr>
          <w:b/>
          <w:sz w:val="20"/>
          <w:szCs w:val="20"/>
        </w:rPr>
      </w:pPr>
      <w:r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BAD94A" wp14:editId="6C2EACB2">
                <wp:simplePos x="0" y="0"/>
                <wp:positionH relativeFrom="column">
                  <wp:posOffset>1005205</wp:posOffset>
                </wp:positionH>
                <wp:positionV relativeFrom="paragraph">
                  <wp:posOffset>66040</wp:posOffset>
                </wp:positionV>
                <wp:extent cx="1371600" cy="238125"/>
                <wp:effectExtent l="0" t="0" r="19050" b="28575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57146" w:rsidRPr="00920363" w:rsidRDefault="00B57146" w:rsidP="00B5714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Préparation des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AD94A" id="Zone de texte 46" o:spid="_x0000_s1037" type="#_x0000_t202" style="position:absolute;margin-left:79.15pt;margin-top:5.2pt;width:108pt;height:18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" fillcolor="white [3201]" strokecolor="white [3212]" strokeweight=".5pt">
                <v:textbox>
                  <w:txbxContent>
                    <w:p w:rsidR="00B57146" w:rsidRPr="00920363" w:rsidRDefault="00B57146" w:rsidP="00B5714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Préparation des Data</w:t>
                      </w:r>
                    </w:p>
                  </w:txbxContent>
                </v:textbox>
              </v:shape>
            </w:pict>
          </mc:Fallback>
        </mc:AlternateContent>
      </w:r>
      <w:r w:rsidR="00B57146"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74F60B" wp14:editId="440FB779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6305550" cy="2609850"/>
                <wp:effectExtent l="19050" t="19050" r="19050" b="1905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txbx>
                        <w:txbxContent>
                          <w:p w:rsidR="00B57146" w:rsidRDefault="00B57146" w:rsidP="00B571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4F60B" id="Zone de texte 39" o:spid="_x0000_s1038" type="#_x0000_t202" style="position:absolute;margin-left:0;margin-top:1.45pt;width:496.5pt;height:205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" fillcolor="white [3201]" strokecolor="black [3213]" strokeweight="2.25pt">
                <v:stroke dashstyle="longDashDot"/>
                <v:textbox>
                  <w:txbxContent>
                    <w:p w:rsidR="00B57146" w:rsidRDefault="00B57146" w:rsidP="00B57146"/>
                  </w:txbxContent>
                </v:textbox>
                <w10:wrap anchorx="margin"/>
              </v:shape>
            </w:pict>
          </mc:Fallback>
        </mc:AlternateContent>
      </w:r>
      <w:r w:rsidR="00B57146"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E6EFE1" wp14:editId="568D58F6">
                <wp:simplePos x="0" y="0"/>
                <wp:positionH relativeFrom="column">
                  <wp:posOffset>195580</wp:posOffset>
                </wp:positionH>
                <wp:positionV relativeFrom="paragraph">
                  <wp:posOffset>437515</wp:posOffset>
                </wp:positionV>
                <wp:extent cx="581025" cy="514350"/>
                <wp:effectExtent l="0" t="0" r="28575" b="19050"/>
                <wp:wrapNone/>
                <wp:docPr id="40" name="Cylindr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prstGeom prst="ca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91934" id="Cylindre 40" o:spid="_x0000_s1026" type="#_x0000_t22" style="position:absolute;margin-left:15.4pt;margin-top:34.45pt;width:45.75pt;height:4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" fillcolor="white [3212]" strokecolor="black [3213]" strokeweight="2pt"/>
            </w:pict>
          </mc:Fallback>
        </mc:AlternateContent>
      </w:r>
      <w:r w:rsidR="00B57146"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E3AC06" wp14:editId="544B4310">
                <wp:simplePos x="0" y="0"/>
                <wp:positionH relativeFrom="column">
                  <wp:posOffset>67310</wp:posOffset>
                </wp:positionH>
                <wp:positionV relativeFrom="paragraph">
                  <wp:posOffset>82550</wp:posOffset>
                </wp:positionV>
                <wp:extent cx="971550" cy="238125"/>
                <wp:effectExtent l="0" t="0" r="19050" b="2857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57146" w:rsidRPr="00920363" w:rsidRDefault="00DA6BDF" w:rsidP="00B5714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Test</w:t>
                            </w:r>
                            <w:r w:rsidR="00B57146" w:rsidRPr="00920363">
                              <w:rPr>
                                <w:b/>
                                <w:sz w:val="20"/>
                                <w:szCs w:val="20"/>
                              </w:rPr>
                              <w:t>ing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3AC06" id="Zone de texte 41" o:spid="_x0000_s1039" type="#_x0000_t202" style="position:absolute;margin-left:5.3pt;margin-top:6.5pt;width:76.5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" fillcolor="white [3201]" strokecolor="white [3212]" strokeweight=".5pt">
                <v:textbox>
                  <w:txbxContent>
                    <w:p w:rsidR="00B57146" w:rsidRPr="00920363" w:rsidRDefault="00DA6BDF" w:rsidP="00B5714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Test</w:t>
                      </w:r>
                      <w:r w:rsidR="00B57146" w:rsidRPr="00920363">
                        <w:rPr>
                          <w:b/>
                          <w:sz w:val="20"/>
                          <w:szCs w:val="20"/>
                        </w:rPr>
                        <w:t>ing Data</w:t>
                      </w:r>
                    </w:p>
                  </w:txbxContent>
                </v:textbox>
              </v:shape>
            </w:pict>
          </mc:Fallback>
        </mc:AlternateContent>
      </w:r>
      <w:r w:rsidR="00B57146"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B038A6" wp14:editId="5379FC7D">
                <wp:simplePos x="0" y="0"/>
                <wp:positionH relativeFrom="column">
                  <wp:posOffset>957580</wp:posOffset>
                </wp:positionH>
                <wp:positionV relativeFrom="paragraph">
                  <wp:posOffset>74930</wp:posOffset>
                </wp:positionV>
                <wp:extent cx="4324350" cy="103822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038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2">
                              <a:lumMod val="9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264F" id="Rectangle 47" o:spid="_x0000_s1026" style="position:absolute;margin-left:75.4pt;margin-top:5.9pt;width:340.5pt;height:81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" filled="f" strokecolor="#ddd8c2 [2894]" strokeweight=".25pt">
                <v:stroke dashstyle="3 1"/>
              </v:rect>
            </w:pict>
          </mc:Fallback>
        </mc:AlternateContent>
      </w:r>
    </w:p>
    <w:p w:rsidR="00F76E28" w:rsidRDefault="00F76E28">
      <w:pPr>
        <w:rPr>
          <w:b/>
          <w:sz w:val="20"/>
          <w:szCs w:val="20"/>
        </w:rPr>
      </w:pPr>
    </w:p>
    <w:p w:rsidR="00F76E28" w:rsidRDefault="00DA6BDF">
      <w:pPr>
        <w:rPr>
          <w:b/>
          <w:sz w:val="20"/>
          <w:szCs w:val="20"/>
        </w:rPr>
      </w:pPr>
      <w:r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CC3F85" wp14:editId="2CADC2C2">
                <wp:simplePos x="0" y="0"/>
                <wp:positionH relativeFrom="column">
                  <wp:posOffset>1109980</wp:posOffset>
                </wp:positionH>
                <wp:positionV relativeFrom="paragraph">
                  <wp:posOffset>46355</wp:posOffset>
                </wp:positionV>
                <wp:extent cx="4086225" cy="7048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29057" id="Rectangle 42" o:spid="_x0000_s1026" style="position:absolute;margin-left:87.4pt;margin-top:3.65pt;width:321.75pt;height:5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" fillcolor="white [3212]" strokecolor="black [3213]" strokeweight="2pt"/>
            </w:pict>
          </mc:Fallback>
        </mc:AlternateContent>
      </w:r>
    </w:p>
    <w:p w:rsidR="00F76E28" w:rsidRDefault="00B81378">
      <w:r w:rsidRPr="00F76E28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5772380" wp14:editId="3699BDC4">
                <wp:simplePos x="0" y="0"/>
                <wp:positionH relativeFrom="column">
                  <wp:posOffset>5596255</wp:posOffset>
                </wp:positionH>
                <wp:positionV relativeFrom="paragraph">
                  <wp:posOffset>52705</wp:posOffset>
                </wp:positionV>
                <wp:extent cx="685800" cy="438150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1378" w:rsidRPr="00920363" w:rsidRDefault="00B81378" w:rsidP="00B8137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Model Entraîné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72380" id="Zone de texte 81" o:spid="_x0000_s1040" type="#_x0000_t202" style="position:absolute;margin-left:440.65pt;margin-top:4.15pt;width:54pt;height:3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" filled="f" stroked="f" strokeweight=".5pt">
                <v:textbox>
                  <w:txbxContent>
                    <w:p w:rsidR="00B81378" w:rsidRPr="00920363" w:rsidRDefault="00B81378" w:rsidP="00B8137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Model Entraîné</w:t>
                      </w:r>
                    </w:p>
                  </w:txbxContent>
                </v:textbox>
              </v:shape>
            </w:pict>
          </mc:Fallback>
        </mc:AlternateContent>
      </w:r>
      <w:r w:rsidR="00B57146"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0E8294" wp14:editId="40B45709">
                <wp:simplePos x="0" y="0"/>
                <wp:positionH relativeFrom="margin">
                  <wp:posOffset>2457450</wp:posOffset>
                </wp:positionH>
                <wp:positionV relativeFrom="paragraph">
                  <wp:posOffset>66040</wp:posOffset>
                </wp:positionV>
                <wp:extent cx="1285875" cy="400050"/>
                <wp:effectExtent l="0" t="0" r="28575" b="19050"/>
                <wp:wrapSquare wrapText="bothSides"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146" w:rsidRPr="005D58B9" w:rsidRDefault="00B57146" w:rsidP="00B5714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>Transformation des caractéris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ti</w:t>
                            </w: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>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E8294" id="Rectangle 43" o:spid="_x0000_s1041" style="position:absolute;margin-left:193.5pt;margin-top:5.2pt;width:101.25pt;height:31.5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" fillcolor="white [3201]" strokecolor="black [3200]" strokeweight="2pt">
                <v:textbox>
                  <w:txbxContent>
                    <w:p w:rsidR="00B57146" w:rsidRPr="005D58B9" w:rsidRDefault="00B57146" w:rsidP="00B5714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D58B9">
                        <w:rPr>
                          <w:b/>
                          <w:sz w:val="20"/>
                          <w:szCs w:val="20"/>
                        </w:rPr>
                        <w:t>Transformation des caractéris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ti</w:t>
                      </w:r>
                      <w:r w:rsidRPr="005D58B9">
                        <w:rPr>
                          <w:b/>
                          <w:sz w:val="20"/>
                          <w:szCs w:val="20"/>
                        </w:rPr>
                        <w:t>ques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B57146"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1ACB4D" wp14:editId="72F6359E">
                <wp:simplePos x="0" y="0"/>
                <wp:positionH relativeFrom="margin">
                  <wp:posOffset>3900805</wp:posOffset>
                </wp:positionH>
                <wp:positionV relativeFrom="paragraph">
                  <wp:posOffset>66040</wp:posOffset>
                </wp:positionV>
                <wp:extent cx="1200150" cy="400050"/>
                <wp:effectExtent l="0" t="0" r="19050" b="19050"/>
                <wp:wrapSquare wrapText="bothSides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146" w:rsidRPr="005D58B9" w:rsidRDefault="00B57146" w:rsidP="00B5714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Normalisation</w:t>
                            </w: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des caractéris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ti</w:t>
                            </w: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>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ACB4D" id="Rectangle 44" o:spid="_x0000_s1042" style="position:absolute;margin-left:307.15pt;margin-top:5.2pt;width:94.5pt;height:31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" fillcolor="white [3201]" strokecolor="black [3200]" strokeweight="2pt">
                <v:textbox>
                  <w:txbxContent>
                    <w:p w:rsidR="00B57146" w:rsidRPr="005D58B9" w:rsidRDefault="00B57146" w:rsidP="00B5714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Normalisation</w:t>
                      </w:r>
                      <w:r w:rsidRPr="005D58B9">
                        <w:rPr>
                          <w:b/>
                          <w:sz w:val="20"/>
                          <w:szCs w:val="20"/>
                        </w:rPr>
                        <w:t xml:space="preserve"> des caractéris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ti</w:t>
                      </w:r>
                      <w:r w:rsidRPr="005D58B9">
                        <w:rPr>
                          <w:b/>
                          <w:sz w:val="20"/>
                          <w:szCs w:val="20"/>
                        </w:rPr>
                        <w:t>ques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B57146" w:rsidRPr="00B57146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0344D1" wp14:editId="0D73EC6E">
                <wp:simplePos x="0" y="0"/>
                <wp:positionH relativeFrom="margin">
                  <wp:posOffset>1205230</wp:posOffset>
                </wp:positionH>
                <wp:positionV relativeFrom="paragraph">
                  <wp:posOffset>75565</wp:posOffset>
                </wp:positionV>
                <wp:extent cx="1076325" cy="400050"/>
                <wp:effectExtent l="0" t="0" r="28575" b="19050"/>
                <wp:wrapSquare wrapText="bothSides"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146" w:rsidRPr="005D58B9" w:rsidRDefault="00B57146" w:rsidP="00B5714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Sélection</w:t>
                            </w: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des caractéris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ti</w:t>
                            </w:r>
                            <w:r w:rsidRPr="005D58B9">
                              <w:rPr>
                                <w:b/>
                                <w:sz w:val="20"/>
                                <w:szCs w:val="20"/>
                              </w:rPr>
                              <w:t>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344D1" id="Rectangle 45" o:spid="_x0000_s1043" style="position:absolute;margin-left:94.9pt;margin-top:5.95pt;width:84.75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" fillcolor="white [3201]" strokecolor="black [3200]" strokeweight="2pt">
                <v:textbox>
                  <w:txbxContent>
                    <w:p w:rsidR="00B57146" w:rsidRPr="005D58B9" w:rsidRDefault="00B57146" w:rsidP="00B5714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Sélection</w:t>
                      </w:r>
                      <w:r w:rsidRPr="005D58B9">
                        <w:rPr>
                          <w:b/>
                          <w:sz w:val="20"/>
                          <w:szCs w:val="20"/>
                        </w:rPr>
                        <w:t xml:space="preserve"> des caractéris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ti</w:t>
                      </w:r>
                      <w:r w:rsidRPr="005D58B9">
                        <w:rPr>
                          <w:b/>
                          <w:sz w:val="20"/>
                          <w:szCs w:val="20"/>
                        </w:rPr>
                        <w:t>ques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F76E28" w:rsidRDefault="00107643"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FBD5C7" wp14:editId="36453CB6">
                <wp:simplePos x="0" y="0"/>
                <wp:positionH relativeFrom="column">
                  <wp:posOffset>776605</wp:posOffset>
                </wp:positionH>
                <wp:positionV relativeFrom="paragraph">
                  <wp:posOffset>86995</wp:posOffset>
                </wp:positionV>
                <wp:extent cx="352425" cy="0"/>
                <wp:effectExtent l="0" t="76200" r="9525" b="9525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EFE87" id="Connecteur droit avec flèche 76" o:spid="_x0000_s1026" type="#_x0000_t32" style="position:absolute;margin-left:61.15pt;margin-top:6.85pt;width:27.7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" strokecolor="black [3213]" strokeweight="2pt">
                <v:stroke endarrow="block"/>
              </v:shape>
            </w:pict>
          </mc:Fallback>
        </mc:AlternateContent>
      </w: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F0AB5F" wp14:editId="61EB1774">
                <wp:simplePos x="0" y="0"/>
                <wp:positionH relativeFrom="column">
                  <wp:posOffset>3757930</wp:posOffset>
                </wp:positionH>
                <wp:positionV relativeFrom="paragraph">
                  <wp:posOffset>67945</wp:posOffset>
                </wp:positionV>
                <wp:extent cx="161925" cy="9525"/>
                <wp:effectExtent l="0" t="57150" r="47625" b="8572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9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02A84" id="Connecteur droit avec flèche 73" o:spid="_x0000_s1026" type="#_x0000_t32" style="position:absolute;margin-left:295.9pt;margin-top:5.35pt;width:12.75pt;height:.7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" strokecolor="black [3213]" strokeweight="2pt">
                <v:stroke endarrow="block"/>
              </v:shape>
            </w:pict>
          </mc:Fallback>
        </mc:AlternateContent>
      </w: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2DF37A" wp14:editId="5BE291C5">
                <wp:simplePos x="0" y="0"/>
                <wp:positionH relativeFrom="column">
                  <wp:posOffset>2272030</wp:posOffset>
                </wp:positionH>
                <wp:positionV relativeFrom="paragraph">
                  <wp:posOffset>96520</wp:posOffset>
                </wp:positionV>
                <wp:extent cx="180975" cy="0"/>
                <wp:effectExtent l="0" t="76200" r="9525" b="95250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73F6C0" id="Connecteur droit avec flèche 70" o:spid="_x0000_s1026" type="#_x0000_t32" style="position:absolute;margin-left:178.9pt;margin-top:7.6pt;width:14.2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" strokecolor="black [3213]" strokeweight="2pt">
                <v:stroke endarrow="block"/>
              </v:shape>
            </w:pict>
          </mc:Fallback>
        </mc:AlternateContent>
      </w:r>
    </w:p>
    <w:p w:rsidR="00F76E28" w:rsidRDefault="00F76E28"/>
    <w:p w:rsidR="00F76E28" w:rsidRDefault="00107643"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5081905</wp:posOffset>
                </wp:positionH>
                <wp:positionV relativeFrom="paragraph">
                  <wp:posOffset>156210</wp:posOffset>
                </wp:positionV>
                <wp:extent cx="1095375" cy="504825"/>
                <wp:effectExtent l="0" t="0" r="28575" b="28575"/>
                <wp:wrapNone/>
                <wp:docPr id="48" name="Organigramme : Décis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04825"/>
                        </a:xfrm>
                        <a:prstGeom prst="flowChartDecision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C40" w:rsidRPr="005D6614" w:rsidRDefault="005D6614" w:rsidP="00F23C40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D6614">
                              <w:rPr>
                                <w:b/>
                                <w:sz w:val="18"/>
                                <w:szCs w:val="18"/>
                              </w:rPr>
                              <w:t>Classifie</w:t>
                            </w:r>
                            <w:r w:rsidR="006B58DA">
                              <w:rPr>
                                <w:b/>
                                <w:sz w:val="18"/>
                                <w:szCs w:val="18"/>
                              </w:rPr>
                              <w:t>u</w:t>
                            </w:r>
                            <w:r w:rsidRPr="005D6614">
                              <w:rPr>
                                <w:b/>
                                <w:sz w:val="18"/>
                                <w:szCs w:val="18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Organigramme : Décision 48" o:spid="_x0000_s1044" type="#_x0000_t110" style="position:absolute;margin-left:400.15pt;margin-top:12.3pt;width:86.25pt;height:39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" fillcolor="white [3201]" strokecolor="black [3200]" strokeweight="1.5pt">
                <v:textbox inset="0,,0">
                  <w:txbxContent>
                    <w:p w:rsidR="00F23C40" w:rsidRPr="005D6614" w:rsidRDefault="005D6614" w:rsidP="00F23C40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D6614">
                        <w:rPr>
                          <w:b/>
                          <w:sz w:val="18"/>
                          <w:szCs w:val="18"/>
                        </w:rPr>
                        <w:t>Classifie</w:t>
                      </w:r>
                      <w:r w:rsidR="006B58DA">
                        <w:rPr>
                          <w:b/>
                          <w:sz w:val="18"/>
                          <w:szCs w:val="18"/>
                        </w:rPr>
                        <w:t>u</w:t>
                      </w:r>
                      <w:r w:rsidRPr="005D6614">
                        <w:rPr>
                          <w:b/>
                          <w:sz w:val="18"/>
                          <w:szCs w:val="18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80010</wp:posOffset>
                </wp:positionV>
                <wp:extent cx="2085975" cy="333375"/>
                <wp:effectExtent l="0" t="0" r="47625" b="85725"/>
                <wp:wrapNone/>
                <wp:docPr id="75" name="Connecteur en 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333375"/>
                        </a:xfrm>
                        <a:prstGeom prst="bentConnector3">
                          <a:avLst>
                            <a:gd name="adj1" fmla="val 5251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EE3C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75" o:spid="_x0000_s1026" type="#_x0000_t34" style="position:absolute;margin-left:235.1pt;margin-top:6.3pt;width:164.25pt;height:26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" adj="1134" strokecolor="black [3213]" strokeweight="2pt">
                <v:stroke endarrow="block"/>
              </v:shape>
            </w:pict>
          </mc:Fallback>
        </mc:AlternateContent>
      </w:r>
    </w:p>
    <w:p w:rsidR="004357BE" w:rsidRDefault="004357BE"/>
    <w:p w:rsidR="004357BE" w:rsidRDefault="004357BE"/>
    <w:p w:rsidR="004357BE" w:rsidRDefault="004357BE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4843780</wp:posOffset>
                </wp:positionH>
                <wp:positionV relativeFrom="paragraph">
                  <wp:posOffset>127635</wp:posOffset>
                </wp:positionV>
                <wp:extent cx="771525" cy="409575"/>
                <wp:effectExtent l="38100" t="0" r="47625" b="85725"/>
                <wp:wrapNone/>
                <wp:docPr id="78" name="Connecteur en 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bentConnector3">
                          <a:avLst>
                            <a:gd name="adj1" fmla="val -1852"/>
                          </a:avLst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F1443" id="Connecteur en angle 78" o:spid="_x0000_s1026" type="#_x0000_t34" style="position:absolute;margin-left:381.4pt;margin-top:10.05pt;width:60.75pt;height:32.2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" adj="-400" strokecolor="black [3213]" strokeweight="2pt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3091180</wp:posOffset>
                </wp:positionH>
                <wp:positionV relativeFrom="paragraph">
                  <wp:posOffset>80010</wp:posOffset>
                </wp:positionV>
                <wp:extent cx="1724025" cy="1009650"/>
                <wp:effectExtent l="19050" t="0" r="47625" b="38100"/>
                <wp:wrapNone/>
                <wp:docPr id="77" name="Nuag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00965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1087" w:rsidRPr="00AA1087" w:rsidRDefault="00F10C12" w:rsidP="00AA108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Étiquette de données prédites (Normal | DDoS | DoS | Reconn | Theft)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Nuage 77" o:spid="_x0000_s1045" style="position:absolute;margin-left:243.4pt;margin-top:6.3pt;width:135.75pt;height:79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2pt">
                <v:stroke joinstyle="miter"/>
                <v:formulas/>
                <v:path arrowok="t" o:connecttype="custom" o:connectlocs="187288,611796;86201,593169;276483,815643;232264,824548;657604,913593;630945,872927;1150428,812184;1139772,856800;1362020,536470;1491761,703249;1668074,358846;1610287,421389;1529434,126814;1532467,156356;1160444,92364;1190056,54689;883603,110314;897930,77827;558712,121345;610592,152850;164700,369013;155641,335849" o:connectangles="0,0,0,0,0,0,0,0,0,0,0,0,0,0,0,0,0,0,0,0,0,0" textboxrect="0,0,43200,43200"/>
                <v:textbox inset="0,,0">
                  <w:txbxContent>
                    <w:p w:rsidR="00AA1087" w:rsidRPr="00AA1087" w:rsidRDefault="00F10C12" w:rsidP="00AA1087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Étiquette de données prédites (Normal | DDoS | DoS | Reconn | Theft)</w:t>
                      </w:r>
                    </w:p>
                  </w:txbxContent>
                </v:textbox>
              </v:shape>
            </w:pict>
          </mc:Fallback>
        </mc:AlternateContent>
      </w:r>
    </w:p>
    <w:p w:rsidR="004357BE" w:rsidRDefault="004357BE"/>
    <w:p w:rsidR="004357BE" w:rsidRDefault="004357BE"/>
    <w:p w:rsidR="004357BE" w:rsidRDefault="004357BE"/>
    <w:p w:rsidR="004357BE" w:rsidRDefault="004357BE"/>
    <w:p w:rsidR="004357BE" w:rsidRDefault="004357BE"/>
    <w:p w:rsidR="004357BE" w:rsidRDefault="004357BE"/>
    <w:p w:rsidR="004357BE" w:rsidRDefault="004357BE"/>
    <w:p w:rsidR="004357BE" w:rsidRDefault="004357BE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/>
    <w:p w:rsidR="002E419D" w:rsidRDefault="002E419D">
      <w:r>
        <w:rPr>
          <w:noProof/>
          <w:lang w:val="en-US" w:eastAsia="en-US"/>
        </w:rPr>
        <w:drawing>
          <wp:inline distT="0" distB="0" distL="0" distR="0" wp14:anchorId="5A596AB2" wp14:editId="1A1B3D84">
            <wp:extent cx="5760720" cy="4282440"/>
            <wp:effectExtent l="0" t="0" r="0" b="381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9D" w:rsidRDefault="002E419D"/>
    <w:p w:rsidR="002E419D" w:rsidRDefault="002E419D">
      <w:r>
        <w:rPr>
          <w:noProof/>
          <w:lang w:val="en-US" w:eastAsia="en-US"/>
        </w:rPr>
        <w:lastRenderedPageBreak/>
        <w:drawing>
          <wp:inline distT="0" distB="0" distL="0" distR="0" wp14:anchorId="4659838A" wp14:editId="30CB3EA6">
            <wp:extent cx="5760720" cy="4282440"/>
            <wp:effectExtent l="0" t="0" r="0" b="381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9D" w:rsidRDefault="002E419D"/>
    <w:p w:rsidR="002E419D" w:rsidRDefault="002E419D"/>
    <w:p w:rsidR="002E419D" w:rsidRDefault="002E419D">
      <w:r>
        <w:rPr>
          <w:noProof/>
          <w:lang w:val="en-US" w:eastAsia="en-US"/>
        </w:rPr>
        <w:lastRenderedPageBreak/>
        <w:drawing>
          <wp:inline distT="0" distB="0" distL="0" distR="0" wp14:anchorId="0D2E25C1" wp14:editId="133AC51C">
            <wp:extent cx="5760720" cy="4351020"/>
            <wp:effectExtent l="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9D" w:rsidRDefault="002E419D">
      <w:r>
        <w:t>Training set</w:t>
      </w:r>
      <w:r w:rsidR="00736174">
        <w:t xml:space="preserve"> avant preprocessing</w:t>
      </w:r>
    </w:p>
    <w:p w:rsidR="00736174" w:rsidRDefault="00736174"/>
    <w:p w:rsidR="00736174" w:rsidRDefault="00736174">
      <w:r>
        <w:rPr>
          <w:noProof/>
          <w:lang w:val="en-US" w:eastAsia="en-US"/>
        </w:rPr>
        <w:lastRenderedPageBreak/>
        <w:drawing>
          <wp:inline distT="0" distB="0" distL="0" distR="0" wp14:anchorId="54155975" wp14:editId="0E88AD47">
            <wp:extent cx="5760720" cy="4351020"/>
            <wp:effectExtent l="0" t="0" r="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74" w:rsidRDefault="00736174">
      <w:r>
        <w:t>Training set en appliquant features selection and features transformation</w:t>
      </w:r>
    </w:p>
    <w:p w:rsidR="00736174" w:rsidRDefault="00736174"/>
    <w:p w:rsidR="00736174" w:rsidRDefault="00736174">
      <w:r>
        <w:rPr>
          <w:noProof/>
          <w:lang w:val="en-US" w:eastAsia="en-US"/>
        </w:rPr>
        <w:drawing>
          <wp:inline distT="0" distB="0" distL="0" distR="0" wp14:anchorId="3340E0DA" wp14:editId="11C9EFDC">
            <wp:extent cx="5760720" cy="3239135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74" w:rsidRDefault="00736174">
      <w:r>
        <w:t>Training set avec la normalisation des caractéristiques</w:t>
      </w:r>
    </w:p>
    <w:p w:rsidR="0059112B" w:rsidRDefault="0059112B"/>
    <w:p w:rsidR="0059112B" w:rsidRDefault="001B2FB5">
      <w:r>
        <w:rPr>
          <w:noProof/>
          <w:lang w:val="en-US" w:eastAsia="en-US"/>
        </w:rPr>
        <w:lastRenderedPageBreak/>
        <w:drawing>
          <wp:inline distT="0" distB="0" distL="0" distR="0" wp14:anchorId="4CF110C5" wp14:editId="379AC7A3">
            <wp:extent cx="5760720" cy="3239135"/>
            <wp:effectExtent l="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2B" w:rsidRDefault="0059112B">
      <w:r>
        <w:t>Analyse du training set</w:t>
      </w:r>
    </w:p>
    <w:p w:rsidR="00736174" w:rsidRDefault="001B2FB5">
      <w:r>
        <w:rPr>
          <w:noProof/>
          <w:lang w:val="en-US" w:eastAsia="en-US"/>
        </w:rPr>
        <w:drawing>
          <wp:inline distT="0" distB="0" distL="0" distR="0" wp14:anchorId="7059D948" wp14:editId="372B9594">
            <wp:extent cx="5760720" cy="3239135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B5" w:rsidRDefault="001B2FB5"/>
    <w:p w:rsidR="001B2FB5" w:rsidRDefault="001B2FB5">
      <w:r>
        <w:rPr>
          <w:noProof/>
          <w:lang w:val="en-US" w:eastAsia="en-US"/>
        </w:rPr>
        <w:lastRenderedPageBreak/>
        <w:drawing>
          <wp:inline distT="0" distB="0" distL="0" distR="0" wp14:anchorId="4B809CEE" wp14:editId="733EBD56">
            <wp:extent cx="5760720" cy="3239135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B5" w:rsidRDefault="001B2FB5"/>
    <w:p w:rsidR="001B2FB5" w:rsidRDefault="00523E1F">
      <w:r>
        <w:rPr>
          <w:noProof/>
          <w:lang w:val="en-US" w:eastAsia="en-US"/>
        </w:rPr>
        <w:drawing>
          <wp:inline distT="0" distB="0" distL="0" distR="0" wp14:anchorId="309EAC85" wp14:editId="52585140">
            <wp:extent cx="5760720" cy="3590925"/>
            <wp:effectExtent l="0" t="0" r="0" b="9525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C7" w:rsidRDefault="007F2DC7">
      <w:r>
        <w:t>Entraînement du modèle DNN</w:t>
      </w:r>
    </w:p>
    <w:p w:rsidR="007F2DC7" w:rsidRDefault="007F2DC7"/>
    <w:p w:rsidR="00540213" w:rsidRDefault="00540213"/>
    <w:p w:rsidR="00540213" w:rsidRDefault="00EF6E53">
      <w:r>
        <w:rPr>
          <w:noProof/>
          <w:lang w:val="en-US" w:eastAsia="en-US"/>
        </w:rPr>
        <w:lastRenderedPageBreak/>
        <w:drawing>
          <wp:inline distT="0" distB="0" distL="0" distR="0" wp14:anchorId="1F282EC0" wp14:editId="639649F9">
            <wp:extent cx="5760720" cy="39103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13" w:rsidRDefault="00540213">
      <w:r>
        <w:t>Evaluation</w:t>
      </w:r>
    </w:p>
    <w:p w:rsidR="0029650B" w:rsidRDefault="0029650B"/>
    <w:p w:rsidR="0029650B" w:rsidRDefault="0029650B">
      <w:r w:rsidRPr="0029650B">
        <w:rPr>
          <w:noProof/>
          <w:lang w:val="en-US" w:eastAsia="en-US"/>
        </w:rPr>
        <w:drawing>
          <wp:inline distT="0" distB="0" distL="0" distR="0">
            <wp:extent cx="5760720" cy="3952919"/>
            <wp:effectExtent l="0" t="0" r="0" b="9525"/>
            <wp:docPr id="106" name="Image 106" descr="C:\Users\USER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50B" w:rsidRDefault="0029650B">
      <w:r>
        <w:t>Prédiction d’attaques</w:t>
      </w:r>
      <w:r w:rsidR="000509F4">
        <w:t>-</w:t>
      </w:r>
    </w:p>
    <w:p w:rsidR="007F132B" w:rsidRDefault="007F132B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0509F4" w:rsidRDefault="000509F4"/>
    <w:p w:rsidR="00157A2E" w:rsidRDefault="00157A2E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E178DC" w:rsidRDefault="00E178DC"/>
    <w:p w:rsidR="00157A2E" w:rsidRDefault="00157A2E">
      <w:r>
        <w:t>NSL-KDD</w:t>
      </w:r>
    </w:p>
    <w:p w:rsidR="00157A2E" w:rsidRDefault="00157A2E">
      <w:r>
        <w:rPr>
          <w:noProof/>
          <w:lang w:val="en-US" w:eastAsia="en-US"/>
        </w:rPr>
        <w:lastRenderedPageBreak/>
        <w:drawing>
          <wp:inline distT="0" distB="0" distL="0" distR="0" wp14:anchorId="3E5BD956" wp14:editId="06895A67">
            <wp:extent cx="5760720" cy="37242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7D" w:rsidRDefault="003A0D7D">
      <w:pPr>
        <w:rPr>
          <w:noProof/>
          <w:lang w:val="en-US" w:eastAsia="en-US"/>
        </w:rPr>
      </w:pPr>
    </w:p>
    <w:p w:rsidR="00157A2E" w:rsidRDefault="00157A2E">
      <w:r>
        <w:rPr>
          <w:noProof/>
          <w:lang w:val="en-US" w:eastAsia="en-US"/>
        </w:rPr>
        <w:drawing>
          <wp:inline distT="0" distB="0" distL="0" distR="0" wp14:anchorId="7F9B9907" wp14:editId="45EA2D58">
            <wp:extent cx="5760720" cy="37242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7D" w:rsidRDefault="003A0D7D">
      <w:bookmarkStart w:id="0" w:name="_GoBack"/>
      <w:bookmarkEnd w:id="0"/>
    </w:p>
    <w:sectPr w:rsidR="003A0D7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1B0" w:rsidRDefault="00EE71B0">
      <w:r>
        <w:separator/>
      </w:r>
    </w:p>
  </w:endnote>
  <w:endnote w:type="continuationSeparator" w:id="0">
    <w:p w:rsidR="00EE71B0" w:rsidRDefault="00EE7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0A2C" w:rsidRDefault="00730A2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0A2C" w:rsidRDefault="00730A2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0A2C" w:rsidRDefault="00730A2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1B0" w:rsidRDefault="00EE71B0">
      <w:r>
        <w:separator/>
      </w:r>
    </w:p>
  </w:footnote>
  <w:footnote w:type="continuationSeparator" w:id="0">
    <w:p w:rsidR="00EE71B0" w:rsidRDefault="00EE71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0A2C" w:rsidRDefault="00730A2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0A2C" w:rsidRDefault="00730A2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0A2C" w:rsidRDefault="00730A2C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3B"/>
    <w:rsid w:val="00042F00"/>
    <w:rsid w:val="000509F4"/>
    <w:rsid w:val="00107643"/>
    <w:rsid w:val="00157A2E"/>
    <w:rsid w:val="001B2FB5"/>
    <w:rsid w:val="001F5FCB"/>
    <w:rsid w:val="0026683B"/>
    <w:rsid w:val="002802B8"/>
    <w:rsid w:val="00282F28"/>
    <w:rsid w:val="0029650B"/>
    <w:rsid w:val="002D2D3A"/>
    <w:rsid w:val="002E419D"/>
    <w:rsid w:val="00363684"/>
    <w:rsid w:val="003834CE"/>
    <w:rsid w:val="00384687"/>
    <w:rsid w:val="00387C9E"/>
    <w:rsid w:val="003A0D7D"/>
    <w:rsid w:val="003D403F"/>
    <w:rsid w:val="003E10DC"/>
    <w:rsid w:val="004357BE"/>
    <w:rsid w:val="0046687E"/>
    <w:rsid w:val="00470D75"/>
    <w:rsid w:val="004D1EA8"/>
    <w:rsid w:val="00523E1F"/>
    <w:rsid w:val="00540213"/>
    <w:rsid w:val="0059112B"/>
    <w:rsid w:val="005D58B9"/>
    <w:rsid w:val="005D6614"/>
    <w:rsid w:val="006B58DA"/>
    <w:rsid w:val="006B6762"/>
    <w:rsid w:val="00715146"/>
    <w:rsid w:val="00730A2C"/>
    <w:rsid w:val="00736174"/>
    <w:rsid w:val="00787A99"/>
    <w:rsid w:val="007F132B"/>
    <w:rsid w:val="007F2DC7"/>
    <w:rsid w:val="00807770"/>
    <w:rsid w:val="00823B29"/>
    <w:rsid w:val="008251EF"/>
    <w:rsid w:val="008278FD"/>
    <w:rsid w:val="00917F16"/>
    <w:rsid w:val="00920363"/>
    <w:rsid w:val="00A3124E"/>
    <w:rsid w:val="00AA1087"/>
    <w:rsid w:val="00AB536D"/>
    <w:rsid w:val="00AF631A"/>
    <w:rsid w:val="00B13DCA"/>
    <w:rsid w:val="00B46CF4"/>
    <w:rsid w:val="00B57146"/>
    <w:rsid w:val="00B81378"/>
    <w:rsid w:val="00B97998"/>
    <w:rsid w:val="00BD4635"/>
    <w:rsid w:val="00C010D8"/>
    <w:rsid w:val="00C60CC5"/>
    <w:rsid w:val="00C70E73"/>
    <w:rsid w:val="00CF3F0E"/>
    <w:rsid w:val="00D045C3"/>
    <w:rsid w:val="00DA6BDF"/>
    <w:rsid w:val="00DC133B"/>
    <w:rsid w:val="00E178DC"/>
    <w:rsid w:val="00E4056C"/>
    <w:rsid w:val="00EA101A"/>
    <w:rsid w:val="00EE71B0"/>
    <w:rsid w:val="00EF6E53"/>
    <w:rsid w:val="00F06FB7"/>
    <w:rsid w:val="00F10C12"/>
    <w:rsid w:val="00F23C40"/>
    <w:rsid w:val="00F36A24"/>
    <w:rsid w:val="00F7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1B93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387C9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387C9E"/>
    <w:rPr>
      <w:sz w:val="24"/>
      <w:szCs w:val="24"/>
    </w:rPr>
  </w:style>
  <w:style w:type="paragraph" w:styleId="Pieddepage">
    <w:name w:val="footer"/>
    <w:basedOn w:val="Normal"/>
    <w:link w:val="PieddepageCar"/>
    <w:rsid w:val="00387C9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387C9E"/>
    <w:rPr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4357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chart" Target="charts/chart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6\Office%20Word%202003%20Look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Feuil1!$A$2:$A$6</c:f>
              <c:strCache>
                <c:ptCount val="5"/>
                <c:pt idx="0">
                  <c:v>Normal</c:v>
                </c:pt>
                <c:pt idx="1">
                  <c:v>DDoS</c:v>
                </c:pt>
                <c:pt idx="2">
                  <c:v>DoS</c:v>
                </c:pt>
                <c:pt idx="3">
                  <c:v>Reconnaissance</c:v>
                </c:pt>
                <c:pt idx="4">
                  <c:v>Theft</c:v>
                </c:pt>
              </c:strCache>
            </c:strRef>
          </c:cat>
          <c:val>
            <c:numRef>
              <c:f>Feuil1!$B$2:$B$6</c:f>
              <c:numCache>
                <c:formatCode>General</c:formatCode>
                <c:ptCount val="5"/>
                <c:pt idx="0">
                  <c:v>58496</c:v>
                </c:pt>
                <c:pt idx="1">
                  <c:v>148000</c:v>
                </c:pt>
                <c:pt idx="2">
                  <c:v>147500</c:v>
                </c:pt>
                <c:pt idx="3">
                  <c:v>115022</c:v>
                </c:pt>
                <c:pt idx="4">
                  <c:v>462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7-4624-9BEC-25017D9A2579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Feuil1!$A$2:$A$6</c:f>
              <c:strCache>
                <c:ptCount val="5"/>
                <c:pt idx="0">
                  <c:v>Normal</c:v>
                </c:pt>
                <c:pt idx="1">
                  <c:v>DDoS</c:v>
                </c:pt>
                <c:pt idx="2">
                  <c:v>DoS</c:v>
                </c:pt>
                <c:pt idx="3">
                  <c:v>Reconnaissance</c:v>
                </c:pt>
                <c:pt idx="4">
                  <c:v>Theft</c:v>
                </c:pt>
              </c:strCache>
            </c:strRef>
          </c:cat>
          <c:val>
            <c:numRef>
              <c:f>Feuil1!$C$2:$C$6</c:f>
              <c:numCache>
                <c:formatCode>General</c:formatCode>
                <c:ptCount val="5"/>
                <c:pt idx="0">
                  <c:v>29254</c:v>
                </c:pt>
                <c:pt idx="1">
                  <c:v>26770</c:v>
                </c:pt>
                <c:pt idx="2">
                  <c:v>26830</c:v>
                </c:pt>
                <c:pt idx="3">
                  <c:v>18145</c:v>
                </c:pt>
                <c:pt idx="4">
                  <c:v>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337-4624-9BEC-25017D9A25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73992192"/>
        <c:axId val="2073996352"/>
      </c:barChart>
      <c:catAx>
        <c:axId val="2073992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3996352"/>
        <c:crosses val="autoZero"/>
        <c:auto val="1"/>
        <c:lblAlgn val="ctr"/>
        <c:lblOffset val="100"/>
        <c:noMultiLvlLbl val="0"/>
      </c:catAx>
      <c:valAx>
        <c:axId val="2073996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 d'instances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399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Feuil1!$A$2:$A$6</c:f>
              <c:strCache>
                <c:ptCount val="5"/>
                <c:pt idx="0">
                  <c:v>Normal</c:v>
                </c:pt>
                <c:pt idx="1">
                  <c:v>DoS</c:v>
                </c:pt>
                <c:pt idx="2">
                  <c:v>Probe</c:v>
                </c:pt>
                <c:pt idx="3">
                  <c:v>R2L</c:v>
                </c:pt>
                <c:pt idx="4">
                  <c:v>U2L</c:v>
                </c:pt>
              </c:strCache>
            </c:strRef>
          </c:cat>
          <c:val>
            <c:numRef>
              <c:f>Feuil1!$B$2:$B$6</c:f>
              <c:numCache>
                <c:formatCode>General</c:formatCode>
                <c:ptCount val="5"/>
                <c:pt idx="0">
                  <c:v>65284</c:v>
                </c:pt>
                <c:pt idx="1">
                  <c:v>43621</c:v>
                </c:pt>
                <c:pt idx="2">
                  <c:v>10756</c:v>
                </c:pt>
                <c:pt idx="3">
                  <c:v>3024</c:v>
                </c:pt>
                <c:pt idx="4">
                  <c:v>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B9-4A1E-B892-7F1DA51FE4DE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Feuil1!$A$2:$A$6</c:f>
              <c:strCache>
                <c:ptCount val="5"/>
                <c:pt idx="0">
                  <c:v>Normal</c:v>
                </c:pt>
                <c:pt idx="1">
                  <c:v>DoS</c:v>
                </c:pt>
                <c:pt idx="2">
                  <c:v>Probe</c:v>
                </c:pt>
                <c:pt idx="3">
                  <c:v>R2L</c:v>
                </c:pt>
                <c:pt idx="4">
                  <c:v>U2L</c:v>
                </c:pt>
              </c:strCache>
            </c:strRef>
          </c:cat>
          <c:val>
            <c:numRef>
              <c:f>Feuil1!$C$2:$C$6</c:f>
              <c:numCache>
                <c:formatCode>General</c:formatCode>
                <c:ptCount val="5"/>
                <c:pt idx="0">
                  <c:v>11770</c:v>
                </c:pt>
                <c:pt idx="1">
                  <c:v>8047</c:v>
                </c:pt>
                <c:pt idx="2">
                  <c:v>2006</c:v>
                </c:pt>
                <c:pt idx="3">
                  <c:v>170</c:v>
                </c:pt>
                <c:pt idx="4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B9-4A1E-B892-7F1DA51FE4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73992192"/>
        <c:axId val="2073996352"/>
      </c:barChart>
      <c:catAx>
        <c:axId val="2073992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3996352"/>
        <c:crosses val="autoZero"/>
        <c:auto val="1"/>
        <c:lblAlgn val="ctr"/>
        <c:lblOffset val="100"/>
        <c:noMultiLvlLbl val="0"/>
      </c:catAx>
      <c:valAx>
        <c:axId val="2073996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 d'instances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399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Office Word 2003 Look</Template>
  <TotalTime>0</TotalTime>
  <Pages>11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2020-09-01T00:38:00Z</dcterms:created>
  <dcterms:modified xsi:type="dcterms:W3CDTF">2020-10-04T11:22:00Z</dcterms:modified>
</cp:coreProperties>
</file>